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A6D" w:rsidRDefault="00DC5A93">
      <w:pPr>
        <w:pStyle w:val="Title"/>
      </w:pPr>
      <w:sdt>
        <w:sdtPr>
          <w:alias w:val="Enter your name:"/>
          <w:tag w:val=""/>
          <w:id w:val="-328297061"/>
          <w:placeholder>
            <w:docPart w:val="B56EE6B8693849C6AE288C5593ACDD41"/>
          </w:placeholde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6B7BF7">
            <w:t>Hritik Varma</w:t>
          </w:r>
        </w:sdtContent>
      </w:sdt>
    </w:p>
    <w:p w:rsidR="00832ECD" w:rsidRPr="00F767C1" w:rsidRDefault="00832ECD" w:rsidP="00832ECD">
      <w:pPr>
        <w:rPr>
          <w:rFonts w:ascii="Arial" w:hAnsi="Arial" w:cs="Arial"/>
          <w:sz w:val="28"/>
        </w:rPr>
      </w:pPr>
      <w:r w:rsidRPr="00F767C1">
        <w:rPr>
          <w:rFonts w:ascii="Arial" w:hAnsi="Arial" w:cs="Arial"/>
          <w:sz w:val="28"/>
        </w:rPr>
        <w:t>FULL STACK JAVA DEVELOPER</w:t>
      </w:r>
    </w:p>
    <w:p w:rsidR="00394A6D" w:rsidRDefault="00F07E74">
      <w:r>
        <w:t> </w:t>
      </w:r>
      <w:r w:rsidRPr="00F767C1">
        <w:rPr>
          <w:sz w:val="24"/>
        </w:rPr>
        <w:t>Email: varmahritik@gmail.com | Phone: +91 9081732392</w:t>
      </w:r>
      <w:r w:rsidR="007D00B3" w:rsidRPr="00F767C1">
        <w:rPr>
          <w:sz w:val="24"/>
        </w:rPr>
        <w:t> | </w:t>
      </w:r>
      <w:r w:rsidRPr="00F767C1">
        <w:rPr>
          <w:sz w:val="24"/>
        </w:rPr>
        <w:t>Address: C/81 Ishwarkrupa Soc., Arbudanagar, Odhav, Ahmedabad - 382415 | </w:t>
      </w:r>
      <w:r w:rsidR="0054779A" w:rsidRPr="00F767C1">
        <w:rPr>
          <w:sz w:val="24"/>
        </w:rPr>
        <w:t>GitHub</w:t>
      </w:r>
      <w:r w:rsidR="00996E47" w:rsidRPr="00F767C1">
        <w:rPr>
          <w:sz w:val="24"/>
        </w:rPr>
        <w:t xml:space="preserve">: </w:t>
      </w:r>
      <w:hyperlink r:id="rId7" w:history="1">
        <w:r w:rsidR="00996E47" w:rsidRPr="0010665A">
          <w:rPr>
            <w:rStyle w:val="Hyperlink"/>
            <w:sz w:val="24"/>
          </w:rPr>
          <w:t>github.com/hritikvarma17</w:t>
        </w:r>
      </w:hyperlink>
    </w:p>
    <w:p w:rsidR="00394A6D" w:rsidRDefault="00EA287C">
      <w:pPr>
        <w:pStyle w:val="Heading1"/>
      </w:pPr>
      <w:r>
        <w:t>PROFESSIONAL SUMMARY</w:t>
      </w:r>
    </w:p>
    <w:p w:rsidR="00394A6D" w:rsidRDefault="00927077" w:rsidP="00DD4208">
      <w:pPr>
        <w:pStyle w:val="ListBullet"/>
      </w:pPr>
      <w:r>
        <w:t xml:space="preserve">Passionate and dedicated Full-Stack Java </w:t>
      </w:r>
      <w:bookmarkStart w:id="0" w:name="_GoBack"/>
      <w:bookmarkEnd w:id="0"/>
      <w:r>
        <w:t xml:space="preserve">Developer and BCA graduate with 4.5 years of experience as a Desktop Support Engineer. </w:t>
      </w:r>
      <w:r w:rsidR="00261FF0" w:rsidRPr="00261FF0">
        <w:rPr>
          <w:rFonts w:cs="Arial"/>
        </w:rPr>
        <w:t>With a strong foundation in Object-Oriented Programming, Core Java, Spring Boot, and database management, I specialize in turning complex logic into efficient, user-friendly web applications. Eager to contribute fresh perspectives, write clean code, and grow within a dynamic development team</w:t>
      </w:r>
      <w:r w:rsidR="00614685">
        <w:t>.</w:t>
      </w:r>
    </w:p>
    <w:p w:rsidR="00554373" w:rsidRDefault="00554373" w:rsidP="00554373">
      <w:pPr>
        <w:pStyle w:val="Heading1"/>
      </w:pPr>
      <w:r>
        <w:t>SKILLS &amp; ABILITIES</w:t>
      </w:r>
    </w:p>
    <w:p w:rsidR="00554373" w:rsidRDefault="00554373" w:rsidP="00554373">
      <w:pPr>
        <w:pStyle w:val="Heading2"/>
      </w:pPr>
      <w:r>
        <w:t>Programming &amp; Backend</w:t>
      </w:r>
    </w:p>
    <w:p w:rsidR="00554373" w:rsidRDefault="00554373" w:rsidP="00554373">
      <w:pPr>
        <w:pStyle w:val="ListBullet"/>
      </w:pPr>
      <w:r>
        <w:t>Core Java,</w:t>
      </w:r>
      <w:r w:rsidR="00B95CCC">
        <w:t xml:space="preserve"> Java</w:t>
      </w:r>
      <w:r>
        <w:t xml:space="preserve"> </w:t>
      </w:r>
      <w:r w:rsidR="00DE6114">
        <w:t xml:space="preserve">Swing, </w:t>
      </w:r>
      <w:r>
        <w:t>Spring Boot, Servlet, JSP, Thymeleaf, Hibernate ORM</w:t>
      </w:r>
    </w:p>
    <w:p w:rsidR="00554373" w:rsidRDefault="00554373" w:rsidP="00554373">
      <w:pPr>
        <w:pStyle w:val="Heading2"/>
      </w:pPr>
      <w:r>
        <w:t>Frontend Technologies</w:t>
      </w:r>
    </w:p>
    <w:p w:rsidR="00554373" w:rsidRDefault="00554373" w:rsidP="00554373">
      <w:pPr>
        <w:pStyle w:val="ListBullet"/>
      </w:pPr>
      <w:r>
        <w:t>HTML5, CSS3, JavaScript, jQuery, Bootstrap</w:t>
      </w:r>
    </w:p>
    <w:p w:rsidR="00554373" w:rsidRDefault="00554373" w:rsidP="00554373">
      <w:pPr>
        <w:pStyle w:val="Heading2"/>
      </w:pPr>
      <w:r>
        <w:t>Databases &amp; Tools</w:t>
      </w:r>
    </w:p>
    <w:p w:rsidR="00554373" w:rsidRDefault="00554373" w:rsidP="00554373">
      <w:pPr>
        <w:pStyle w:val="ListBullet"/>
      </w:pPr>
      <w:r>
        <w:t>MySQL, MySQL Workbench, Eclipse, Apache NetBeans, VS Code</w:t>
      </w:r>
    </w:p>
    <w:p w:rsidR="00554373" w:rsidRDefault="00554373" w:rsidP="00554373">
      <w:pPr>
        <w:pStyle w:val="Heading2"/>
      </w:pPr>
      <w:r>
        <w:t>IT Infrastructure</w:t>
      </w:r>
    </w:p>
    <w:p w:rsidR="00554373" w:rsidRDefault="00554373" w:rsidP="00554373">
      <w:pPr>
        <w:pStyle w:val="ListBullet"/>
      </w:pPr>
      <w:r>
        <w:t>Desktop Support, Hardware Troubleshooting, LAN/Networking, CCTV/NVR Configuration, Zabbix Monitoring</w:t>
      </w:r>
    </w:p>
    <w:p w:rsidR="00D86875" w:rsidRDefault="00D86875" w:rsidP="00D86875">
      <w:pPr>
        <w:pStyle w:val="Heading1"/>
      </w:pPr>
      <w:r>
        <w:t>P</w:t>
      </w:r>
      <w:r w:rsidR="004C26A2">
        <w:t>R</w:t>
      </w:r>
      <w:r>
        <w:t>OJECTS</w:t>
      </w:r>
    </w:p>
    <w:p w:rsidR="00CA0837" w:rsidRDefault="00CA0837" w:rsidP="00CA0837">
      <w:pPr>
        <w:pStyle w:val="Heading2"/>
      </w:pPr>
      <w:r>
        <w:t>Student Management System | Full Stack Java Web Application</w:t>
      </w:r>
    </w:p>
    <w:p w:rsidR="00CA0837" w:rsidRDefault="00CA0837" w:rsidP="00CA0837">
      <w:pPr>
        <w:pStyle w:val="ListBullet"/>
      </w:pPr>
      <w:r>
        <w:t>Developed a comprehensive web application for institutional administration featuring staff directory management, student portal navigation, attendance tracking, and role-based access control.</w:t>
      </w:r>
    </w:p>
    <w:p w:rsidR="00CA0837" w:rsidRDefault="00CB0FF8" w:rsidP="00CA0837">
      <w:pPr>
        <w:pStyle w:val="ListBullet"/>
      </w:pPr>
      <w:r>
        <w:t xml:space="preserve">Live </w:t>
      </w:r>
      <w:r w:rsidR="0007069D">
        <w:t xml:space="preserve">Preview </w:t>
      </w:r>
      <w:r w:rsidR="00CA0837">
        <w:t xml:space="preserve">Link: </w:t>
      </w:r>
      <w:hyperlink r:id="rId8" w:history="1">
        <w:r w:rsidR="005C07E8">
          <w:rPr>
            <w:rStyle w:val="Hyperlink"/>
          </w:rPr>
          <w:t>Student Management System</w:t>
        </w:r>
      </w:hyperlink>
    </w:p>
    <w:p w:rsidR="00CA0837" w:rsidRDefault="00CA0837" w:rsidP="00CA0837">
      <w:pPr>
        <w:pStyle w:val="Heading2"/>
      </w:pPr>
      <w:r>
        <w:t>JUNIOR DEVELOPER WORKBENCH | Full Stack Java DESKTOP Application</w:t>
      </w:r>
    </w:p>
    <w:p w:rsidR="00C67B8D" w:rsidRPr="00C67B8D" w:rsidRDefault="00C67B8D" w:rsidP="00CA0837">
      <w:pPr>
        <w:pStyle w:val="ListBullet"/>
      </w:pPr>
      <w:r w:rsidRPr="00C67B8D">
        <w:t xml:space="preserve">A full-stack Java desktop application named </w:t>
      </w:r>
      <w:r w:rsidRPr="00323C0C">
        <w:rPr>
          <w:b/>
        </w:rPr>
        <w:t>DevTrack</w:t>
      </w:r>
      <w:r w:rsidR="004E5983" w:rsidRPr="004E5983">
        <w:t>,</w:t>
      </w:r>
      <w:r w:rsidRPr="00C67B8D">
        <w:t xml:space="preserve"> a junior developer workbench featuring active sprint ticket tracking, pre - pull request code review guardrails, a Pomodoro focus timer, a daily standup generator, and an offline error solution vault integrated with MySQL</w:t>
      </w:r>
      <w:r w:rsidR="005C07E8">
        <w:t>.</w:t>
      </w:r>
    </w:p>
    <w:p w:rsidR="00CA0837" w:rsidRDefault="000927F3" w:rsidP="000927F3">
      <w:pPr>
        <w:pStyle w:val="ListBullet"/>
      </w:pPr>
      <w:r>
        <w:t xml:space="preserve">Download </w:t>
      </w:r>
      <w:r w:rsidR="00CA0837">
        <w:t xml:space="preserve">Link: </w:t>
      </w:r>
      <w:hyperlink r:id="rId9" w:history="1">
        <w:r w:rsidRPr="000927F3">
          <w:rPr>
            <w:rStyle w:val="Hyperlink"/>
          </w:rPr>
          <w:t>DevTrack</w:t>
        </w:r>
      </w:hyperlink>
    </w:p>
    <w:p w:rsidR="00CA0837" w:rsidRDefault="00FF7F54" w:rsidP="00CA0837">
      <w:pPr>
        <w:pStyle w:val="Heading2"/>
      </w:pPr>
      <w:r>
        <w:t>PORTFOLIO</w:t>
      </w:r>
      <w:r w:rsidR="00CA0837">
        <w:t> | </w:t>
      </w:r>
      <w:r w:rsidR="008A1D56">
        <w:t>WEBPAGE</w:t>
      </w:r>
    </w:p>
    <w:p w:rsidR="00780A65" w:rsidRDefault="00780A65" w:rsidP="007D7C15">
      <w:pPr>
        <w:pStyle w:val="ListBullet"/>
      </w:pPr>
      <w:r>
        <w:t xml:space="preserve">Developed a responsive single-page portfolio showcasing full-stack web </w:t>
      </w:r>
      <w:r w:rsidR="007E23CB">
        <w:t xml:space="preserve">and desktop </w:t>
      </w:r>
      <w:r>
        <w:t xml:space="preserve">applications, featuring structured project cards and direct live demo </w:t>
      </w:r>
      <w:r w:rsidR="00D91A46">
        <w:t xml:space="preserve">and download </w:t>
      </w:r>
      <w:r>
        <w:t>links.</w:t>
      </w:r>
    </w:p>
    <w:p w:rsidR="00CA0837" w:rsidRDefault="00514F91" w:rsidP="007D7C15">
      <w:pPr>
        <w:pStyle w:val="ListBullet"/>
      </w:pPr>
      <w:r>
        <w:t xml:space="preserve">Live Preview </w:t>
      </w:r>
      <w:r w:rsidR="00CA0837">
        <w:t xml:space="preserve">Link: </w:t>
      </w:r>
      <w:hyperlink r:id="rId10" w:history="1">
        <w:r w:rsidR="005C07E8">
          <w:rPr>
            <w:rStyle w:val="Hyperlink"/>
          </w:rPr>
          <w:t>Portfolio</w:t>
        </w:r>
      </w:hyperlink>
    </w:p>
    <w:p w:rsidR="007D7C15" w:rsidRDefault="00943B0B" w:rsidP="007D7C15">
      <w:pPr>
        <w:pStyle w:val="Heading2"/>
      </w:pPr>
      <w:r>
        <w:lastRenderedPageBreak/>
        <w:t>INVENTORY</w:t>
      </w:r>
      <w:r w:rsidR="007D7C15">
        <w:t xml:space="preserve"> Management System | </w:t>
      </w:r>
      <w:r w:rsidR="00791E13">
        <w:t xml:space="preserve">FULL STACK </w:t>
      </w:r>
      <w:r w:rsidR="0085229D">
        <w:t>PHP</w:t>
      </w:r>
      <w:r w:rsidR="007D7C15">
        <w:t xml:space="preserve"> Web Application</w:t>
      </w:r>
    </w:p>
    <w:p w:rsidR="007D7C15" w:rsidRDefault="007D7C15" w:rsidP="007D7C15">
      <w:pPr>
        <w:pStyle w:val="ListBullet"/>
      </w:pPr>
      <w:r>
        <w:t xml:space="preserve">Developed a </w:t>
      </w:r>
      <w:r w:rsidR="00945CB9">
        <w:t>web-based inventory control system</w:t>
      </w:r>
      <w:r w:rsidR="00296E45">
        <w:t xml:space="preserve"> named </w:t>
      </w:r>
      <w:r w:rsidR="00296E45" w:rsidRPr="00296E45">
        <w:rPr>
          <w:b/>
        </w:rPr>
        <w:t>Stock Control</w:t>
      </w:r>
      <w:r w:rsidR="00BD57EB">
        <w:rPr>
          <w:b/>
        </w:rPr>
        <w:t xml:space="preserve"> </w:t>
      </w:r>
      <w:r w:rsidR="00061B71">
        <w:t xml:space="preserve">(College Project) </w:t>
      </w:r>
      <w:r w:rsidR="00945CB9">
        <w:t>featuring real-time stock tracking, low-stock alerts, automated barcode generation, dispatch history with logging, and role-based access control.</w:t>
      </w:r>
    </w:p>
    <w:p w:rsidR="007D7C15" w:rsidRDefault="007D7C15" w:rsidP="009D0F3D">
      <w:pPr>
        <w:pStyle w:val="ListBullet"/>
      </w:pPr>
      <w:r>
        <w:t xml:space="preserve">Link: </w:t>
      </w:r>
      <w:hyperlink r:id="rId11" w:history="1">
        <w:r w:rsidR="009D0F3D" w:rsidRPr="009D0F3D">
          <w:rPr>
            <w:rStyle w:val="Hyperlink"/>
          </w:rPr>
          <w:t>Stock Control</w:t>
        </w:r>
      </w:hyperlink>
    </w:p>
    <w:p w:rsidR="00D86875" w:rsidRDefault="00540D42" w:rsidP="00D86875">
      <w:pPr>
        <w:pStyle w:val="Heading1"/>
      </w:pPr>
      <w:r>
        <w:t>WORK EXPERIENCE</w:t>
      </w:r>
    </w:p>
    <w:p w:rsidR="00D86875" w:rsidRDefault="00742FEE" w:rsidP="00D86875">
      <w:pPr>
        <w:pStyle w:val="Heading2"/>
      </w:pPr>
      <w:r>
        <w:t>DESKTOP SUPPORT ENGG.</w:t>
      </w:r>
      <w:r w:rsidR="00D86875">
        <w:t> | </w:t>
      </w:r>
      <w:r>
        <w:t>SURYAJIT PUBLICATION PVT</w:t>
      </w:r>
      <w:r w:rsidR="00D86875">
        <w:t> | </w:t>
      </w:r>
      <w:r w:rsidR="00352998">
        <w:t>jUNE 2020 TO JAN 2025</w:t>
      </w:r>
    </w:p>
    <w:p w:rsidR="00925DCD" w:rsidRDefault="00357F51" w:rsidP="00D86875">
      <w:pPr>
        <w:pStyle w:val="ListBullet"/>
      </w:pPr>
      <w:r w:rsidRPr="004F5393">
        <w:t xml:space="preserve">Worked 4.5 years in SURYAJIT PUBLICATION PVT as a desktop support engineer resolving hardware faults, troubleshooting network issues, maintaining IT infrastructure, managing peripherals, and delivering seamless technical assistance to ensure high user productivity. </w:t>
      </w:r>
    </w:p>
    <w:p w:rsidR="00925DCD" w:rsidRDefault="00357F51" w:rsidP="00D86875">
      <w:pPr>
        <w:pStyle w:val="ListBullet"/>
      </w:pPr>
      <w:r w:rsidRPr="004F5393">
        <w:t xml:space="preserve">Provided comprehensive technical support for desktop systems, ensuring timely resolution of hardware and software issues. Diagnosed and troubleshooted technical problems, reducing downtime and improving user productivity. </w:t>
      </w:r>
    </w:p>
    <w:p w:rsidR="00925DCD" w:rsidRDefault="00357F51" w:rsidP="00D86875">
      <w:pPr>
        <w:pStyle w:val="ListBullet"/>
      </w:pPr>
      <w:r w:rsidRPr="004F5393">
        <w:t xml:space="preserve">Installed, configured, and maintained operating systems, applications, and peripheral devices. Planned, designed, and installed Local Area Networks (LAN) to meet organizational requirements, ensuring reliable connectivity. Configured network hardware, including routers and switches to optimize performance. </w:t>
      </w:r>
    </w:p>
    <w:p w:rsidR="00925DCD" w:rsidRDefault="00357F51" w:rsidP="00D86875">
      <w:pPr>
        <w:pStyle w:val="ListBullet"/>
      </w:pPr>
      <w:r w:rsidRPr="004F5393">
        <w:t xml:space="preserve">Installed and configured CCTV to ensure comprehensive surveillance coverage and security. Also configured NVR systems for efficient recording and playback of surveillance footage. </w:t>
      </w:r>
    </w:p>
    <w:p w:rsidR="00925DCD" w:rsidRDefault="00357F51" w:rsidP="00D86875">
      <w:pPr>
        <w:pStyle w:val="ListBullet"/>
      </w:pPr>
      <w:r w:rsidRPr="004F5393">
        <w:t xml:space="preserve">Successfully led multiple teams in organizing and executing online events with multiple training sessions, ensuring smooth coordination and effective communication. Developed and implemented strategic plans to achieve event goals. </w:t>
      </w:r>
    </w:p>
    <w:p w:rsidR="00925DCD" w:rsidRDefault="00357F51" w:rsidP="00D86875">
      <w:pPr>
        <w:pStyle w:val="ListBullet"/>
      </w:pPr>
      <w:r w:rsidRPr="004F5393">
        <w:t xml:space="preserve">Implemented and managed Zabbix for comprehensive network and server monitoring in intranet network, ensuring optimal system performance and uptime. Configured and customized </w:t>
      </w:r>
      <w:r w:rsidR="00ED656A" w:rsidRPr="004F5393">
        <w:t>Zabbix (</w:t>
      </w:r>
      <w:r w:rsidRPr="004F5393">
        <w:t xml:space="preserve">Monitoring tool) to meet specific organizational needs, including setting up triggers, actions, and notifications. </w:t>
      </w:r>
    </w:p>
    <w:p w:rsidR="00925DCD" w:rsidRDefault="00357F51" w:rsidP="006961BB">
      <w:pPr>
        <w:pStyle w:val="ListBullet"/>
      </w:pPr>
      <w:r w:rsidRPr="004F5393">
        <w:t>Led the planning and execution of various administrative tasks for events, ensuring smooth operations and successful outcomes.</w:t>
      </w:r>
    </w:p>
    <w:p w:rsidR="000F5B4F" w:rsidRDefault="000F5B4F" w:rsidP="000F5B4F">
      <w:pPr>
        <w:pStyle w:val="Heading1"/>
      </w:pPr>
      <w:r>
        <w:t>EDUCATION</w:t>
      </w:r>
    </w:p>
    <w:p w:rsidR="000F5B4F" w:rsidRDefault="000F5B4F" w:rsidP="000F5B4F">
      <w:pPr>
        <w:pStyle w:val="Heading2"/>
      </w:pPr>
      <w:r>
        <w:t>Bachelor of Computer Applications (BCA) | 2022 – 2026</w:t>
      </w:r>
    </w:p>
    <w:p w:rsidR="000F5B4F" w:rsidRDefault="000F5B4F" w:rsidP="000F5B4F">
      <w:pPr>
        <w:pStyle w:val="ListBullet"/>
        <w:numPr>
          <w:ilvl w:val="0"/>
          <w:numId w:val="18"/>
        </w:numPr>
      </w:pPr>
      <w:r w:rsidRPr="00297281">
        <w:rPr>
          <w:rFonts w:eastAsia="Times New Roman" w:cs="Times New Roman"/>
          <w:szCs w:val="21"/>
          <w:lang w:val="en-IN" w:eastAsia="en-IN"/>
        </w:rPr>
        <w:t>Completed a rigorous academic program in Bachelor of</w:t>
      </w:r>
      <w:r>
        <w:rPr>
          <w:rFonts w:eastAsia="Times New Roman" w:cs="Times New Roman"/>
          <w:szCs w:val="21"/>
          <w:lang w:val="en-IN" w:eastAsia="en-IN"/>
        </w:rPr>
        <w:t xml:space="preserve"> </w:t>
      </w:r>
      <w:r w:rsidRPr="00297281">
        <w:rPr>
          <w:rFonts w:eastAsia="Times New Roman" w:cs="Times New Roman"/>
          <w:szCs w:val="21"/>
          <w:lang w:val="en-IN" w:eastAsia="en-IN"/>
        </w:rPr>
        <w:t>Computer Applications (BCA) from Indira Gandhi National Open University</w:t>
      </w:r>
      <w:r>
        <w:rPr>
          <w:rFonts w:eastAsia="Times New Roman" w:cs="Times New Roman"/>
          <w:szCs w:val="21"/>
          <w:lang w:val="en-IN" w:eastAsia="en-IN"/>
        </w:rPr>
        <w:t xml:space="preserve"> </w:t>
      </w:r>
      <w:r w:rsidRPr="00297281">
        <w:rPr>
          <w:rFonts w:eastAsia="Times New Roman" w:cs="Times New Roman"/>
          <w:szCs w:val="21"/>
          <w:lang w:val="en-IN" w:eastAsia="en-IN"/>
        </w:rPr>
        <w:t>(IGNOU), passionate in core computer fundamentals,</w:t>
      </w:r>
      <w:r>
        <w:rPr>
          <w:rFonts w:eastAsia="Times New Roman" w:cs="Times New Roman"/>
          <w:szCs w:val="21"/>
          <w:lang w:val="en-IN" w:eastAsia="en-IN"/>
        </w:rPr>
        <w:t xml:space="preserve"> </w:t>
      </w:r>
      <w:r w:rsidRPr="00297281">
        <w:rPr>
          <w:rFonts w:eastAsia="Times New Roman" w:cs="Times New Roman"/>
          <w:szCs w:val="21"/>
          <w:lang w:val="en-IN" w:eastAsia="en-IN"/>
        </w:rPr>
        <w:t>object-oriented programming, and structured web layouts with modern styling.</w:t>
      </w:r>
      <w:r>
        <w:rPr>
          <w:rFonts w:eastAsia="Times New Roman" w:cs="Times New Roman"/>
          <w:szCs w:val="21"/>
          <w:lang w:val="en-IN" w:eastAsia="en-IN"/>
        </w:rPr>
        <w:t xml:space="preserve"> Developed a real-time inventory </w:t>
      </w:r>
      <w:r w:rsidRPr="00297281">
        <w:rPr>
          <w:rFonts w:eastAsia="Times New Roman" w:cs="Times New Roman"/>
          <w:szCs w:val="21"/>
          <w:lang w:val="en-IN" w:eastAsia="en-IN"/>
        </w:rPr>
        <w:t>management web app project featuring automated stock</w:t>
      </w:r>
      <w:r>
        <w:rPr>
          <w:rFonts w:eastAsia="Times New Roman" w:cs="Times New Roman"/>
          <w:szCs w:val="21"/>
          <w:lang w:val="en-IN" w:eastAsia="en-IN"/>
        </w:rPr>
        <w:t xml:space="preserve"> </w:t>
      </w:r>
      <w:r w:rsidRPr="00297281">
        <w:rPr>
          <w:rFonts w:eastAsia="Times New Roman" w:cs="Times New Roman"/>
          <w:szCs w:val="21"/>
          <w:lang w:val="en-IN" w:eastAsia="en-IN"/>
        </w:rPr>
        <w:t>level</w:t>
      </w:r>
      <w:r>
        <w:rPr>
          <w:rFonts w:eastAsia="Times New Roman" w:cs="Times New Roman"/>
          <w:szCs w:val="21"/>
          <w:lang w:val="en-IN" w:eastAsia="en-IN"/>
        </w:rPr>
        <w:t xml:space="preserve"> </w:t>
      </w:r>
      <w:r w:rsidRPr="00297281">
        <w:rPr>
          <w:rFonts w:eastAsia="Times New Roman" w:cs="Times New Roman"/>
          <w:szCs w:val="21"/>
          <w:lang w:val="en-IN" w:eastAsia="en-IN"/>
        </w:rPr>
        <w:t>tracking, barcode generation, dispatch history logs, and secure user authentication.</w:t>
      </w:r>
    </w:p>
    <w:p w:rsidR="000F5B4F" w:rsidRDefault="000F5B4F" w:rsidP="000F5B4F">
      <w:pPr>
        <w:pStyle w:val="Heading2"/>
      </w:pPr>
      <w:r>
        <w:t>FULL STACK JAVA DEVELOPER - CERTIFICATION | 2026</w:t>
      </w:r>
    </w:p>
    <w:p w:rsidR="000F5B4F" w:rsidRPr="00A26F28" w:rsidRDefault="000F5B4F" w:rsidP="000F5B4F">
      <w:pPr>
        <w:pStyle w:val="ListBullet"/>
        <w:rPr>
          <w:rFonts w:eastAsia="Times New Roman" w:cs="Times New Roman"/>
          <w:szCs w:val="21"/>
          <w:lang w:val="en-IN" w:eastAsia="en-IN"/>
        </w:rPr>
      </w:pPr>
      <w:r w:rsidRPr="00A26F28">
        <w:rPr>
          <w:rFonts w:eastAsia="Times New Roman" w:cs="Times New Roman"/>
          <w:szCs w:val="21"/>
          <w:lang w:val="en-IN" w:eastAsia="en-IN"/>
        </w:rPr>
        <w:t>Certified as a Full-Stack Java Developer, demonstrating proficiency in enterprise web architecture, database integration, and dynamic frontend interfaces. Built web projects from scratch, diving deep into Java ecosystems, database management with MySQL, and responsive frontend design architectures.</w:t>
      </w:r>
    </w:p>
    <w:p w:rsidR="00925DCD" w:rsidRDefault="00925DCD" w:rsidP="00925DCD">
      <w:pPr>
        <w:pStyle w:val="ListBullet"/>
        <w:numPr>
          <w:ilvl w:val="0"/>
          <w:numId w:val="0"/>
        </w:numPr>
        <w:ind w:left="360"/>
      </w:pPr>
    </w:p>
    <w:p w:rsidR="00925DCD" w:rsidRDefault="00925DCD" w:rsidP="00925DCD">
      <w:pPr>
        <w:pStyle w:val="ListBullet"/>
        <w:numPr>
          <w:ilvl w:val="0"/>
          <w:numId w:val="0"/>
        </w:numPr>
        <w:ind w:left="360"/>
      </w:pPr>
    </w:p>
    <w:sectPr w:rsidR="00925DCD" w:rsidSect="00374627">
      <w:footerReference w:type="default" r:id="rId12"/>
      <w:pgSz w:w="12240" w:h="15840"/>
      <w:pgMar w:top="1008" w:right="1008" w:bottom="1152" w:left="1008" w:header="576" w:footer="576"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5A93" w:rsidRDefault="00DC5A93">
      <w:pPr>
        <w:spacing w:after="0"/>
      </w:pPr>
      <w:r>
        <w:separator/>
      </w:r>
    </w:p>
  </w:endnote>
  <w:endnote w:type="continuationSeparator" w:id="0">
    <w:p w:rsidR="00DC5A93" w:rsidRDefault="00DC5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4A6D" w:rsidRDefault="00394A6D">
    <w:pPr>
      <w:pStyle w:val="Footer"/>
    </w:pPr>
  </w:p>
  <w:p w:rsidR="00216D97" w:rsidRDefault="00216D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5A93" w:rsidRDefault="00DC5A93">
      <w:pPr>
        <w:spacing w:after="0"/>
      </w:pPr>
      <w:r>
        <w:separator/>
      </w:r>
    </w:p>
  </w:footnote>
  <w:footnote w:type="continuationSeparator" w:id="0">
    <w:p w:rsidR="00DC5A93" w:rsidRDefault="00DC5A9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ACC45C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1"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1"/>
  </w:num>
  <w:num w:numId="20">
    <w:abstractNumId w:val="10"/>
  </w:num>
  <w:num w:numId="21">
    <w:abstractNumId w:val="10"/>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3A6"/>
    <w:rsid w:val="00022C04"/>
    <w:rsid w:val="00040EF5"/>
    <w:rsid w:val="00061B71"/>
    <w:rsid w:val="00067E3C"/>
    <w:rsid w:val="0007069D"/>
    <w:rsid w:val="000927F3"/>
    <w:rsid w:val="000946D6"/>
    <w:rsid w:val="00097F3C"/>
    <w:rsid w:val="000E3BA8"/>
    <w:rsid w:val="000F5B4F"/>
    <w:rsid w:val="0010665A"/>
    <w:rsid w:val="00136C3B"/>
    <w:rsid w:val="001711A9"/>
    <w:rsid w:val="00214C7D"/>
    <w:rsid w:val="00216D97"/>
    <w:rsid w:val="00230BCD"/>
    <w:rsid w:val="00261FF0"/>
    <w:rsid w:val="00296E45"/>
    <w:rsid w:val="00297281"/>
    <w:rsid w:val="002E4FED"/>
    <w:rsid w:val="003044D8"/>
    <w:rsid w:val="00323C0C"/>
    <w:rsid w:val="00352998"/>
    <w:rsid w:val="00357F51"/>
    <w:rsid w:val="003648ED"/>
    <w:rsid w:val="00374627"/>
    <w:rsid w:val="00394A6D"/>
    <w:rsid w:val="003E74CC"/>
    <w:rsid w:val="003F19B9"/>
    <w:rsid w:val="00433563"/>
    <w:rsid w:val="004476A1"/>
    <w:rsid w:val="004577D3"/>
    <w:rsid w:val="004B502D"/>
    <w:rsid w:val="004C26A2"/>
    <w:rsid w:val="004E5983"/>
    <w:rsid w:val="004E6B81"/>
    <w:rsid w:val="004F5393"/>
    <w:rsid w:val="005114E7"/>
    <w:rsid w:val="005119E4"/>
    <w:rsid w:val="00514F91"/>
    <w:rsid w:val="005310AB"/>
    <w:rsid w:val="00540621"/>
    <w:rsid w:val="00540D42"/>
    <w:rsid w:val="0054779A"/>
    <w:rsid w:val="00554373"/>
    <w:rsid w:val="00555CE5"/>
    <w:rsid w:val="005B7846"/>
    <w:rsid w:val="005C07E8"/>
    <w:rsid w:val="005E5E55"/>
    <w:rsid w:val="00614685"/>
    <w:rsid w:val="00616068"/>
    <w:rsid w:val="00641251"/>
    <w:rsid w:val="0064261A"/>
    <w:rsid w:val="0065419D"/>
    <w:rsid w:val="006961BB"/>
    <w:rsid w:val="006B7BF7"/>
    <w:rsid w:val="006E401C"/>
    <w:rsid w:val="007213A6"/>
    <w:rsid w:val="00740E3A"/>
    <w:rsid w:val="00742FEE"/>
    <w:rsid w:val="00771A7E"/>
    <w:rsid w:val="0077621B"/>
    <w:rsid w:val="00777AE0"/>
    <w:rsid w:val="00780A65"/>
    <w:rsid w:val="00791E13"/>
    <w:rsid w:val="007963CE"/>
    <w:rsid w:val="007C5C81"/>
    <w:rsid w:val="007D00B3"/>
    <w:rsid w:val="007D7C15"/>
    <w:rsid w:val="007E23CB"/>
    <w:rsid w:val="00832ECD"/>
    <w:rsid w:val="00844F11"/>
    <w:rsid w:val="0085229D"/>
    <w:rsid w:val="00861F57"/>
    <w:rsid w:val="008916B6"/>
    <w:rsid w:val="008A1D56"/>
    <w:rsid w:val="008D3B2D"/>
    <w:rsid w:val="008E10EB"/>
    <w:rsid w:val="00922B85"/>
    <w:rsid w:val="00925A92"/>
    <w:rsid w:val="00925DCD"/>
    <w:rsid w:val="00927077"/>
    <w:rsid w:val="00943B0B"/>
    <w:rsid w:val="00945CB9"/>
    <w:rsid w:val="009763C8"/>
    <w:rsid w:val="00996E47"/>
    <w:rsid w:val="009A0B17"/>
    <w:rsid w:val="009B1B1A"/>
    <w:rsid w:val="009B6F27"/>
    <w:rsid w:val="009D0F3D"/>
    <w:rsid w:val="00A26F28"/>
    <w:rsid w:val="00A8131A"/>
    <w:rsid w:val="00AA7ADC"/>
    <w:rsid w:val="00AB3230"/>
    <w:rsid w:val="00AE4482"/>
    <w:rsid w:val="00B769EE"/>
    <w:rsid w:val="00B95CCC"/>
    <w:rsid w:val="00BD57EB"/>
    <w:rsid w:val="00BE1636"/>
    <w:rsid w:val="00C00CA9"/>
    <w:rsid w:val="00C109F2"/>
    <w:rsid w:val="00C57E43"/>
    <w:rsid w:val="00C67B8D"/>
    <w:rsid w:val="00C72B59"/>
    <w:rsid w:val="00CA0837"/>
    <w:rsid w:val="00CB0FF8"/>
    <w:rsid w:val="00CC75DB"/>
    <w:rsid w:val="00D04957"/>
    <w:rsid w:val="00D33143"/>
    <w:rsid w:val="00D36A30"/>
    <w:rsid w:val="00D56207"/>
    <w:rsid w:val="00D765AF"/>
    <w:rsid w:val="00D86875"/>
    <w:rsid w:val="00D91A46"/>
    <w:rsid w:val="00DC5A93"/>
    <w:rsid w:val="00DC6A59"/>
    <w:rsid w:val="00DD251A"/>
    <w:rsid w:val="00DD4208"/>
    <w:rsid w:val="00DE6114"/>
    <w:rsid w:val="00E02C60"/>
    <w:rsid w:val="00E65FAB"/>
    <w:rsid w:val="00E67E25"/>
    <w:rsid w:val="00EA287C"/>
    <w:rsid w:val="00EA2B92"/>
    <w:rsid w:val="00ED656A"/>
    <w:rsid w:val="00F05EA4"/>
    <w:rsid w:val="00F07E74"/>
    <w:rsid w:val="00F767C1"/>
    <w:rsid w:val="00FB1A25"/>
    <w:rsid w:val="00FF7F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4C8E06E-1221-492B-860D-C3553A0FF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207"/>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4"/>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
    <w:name w:val="Hashtag"/>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5"/>
      </w:numPr>
      <w:contextualSpacing/>
    </w:pPr>
  </w:style>
  <w:style w:type="paragraph" w:styleId="ListBullet3">
    <w:name w:val="List Bullet 3"/>
    <w:basedOn w:val="Normal"/>
    <w:uiPriority w:val="99"/>
    <w:semiHidden/>
    <w:unhideWhenUsed/>
    <w:rsid w:val="00CC75DB"/>
    <w:pPr>
      <w:numPr>
        <w:numId w:val="6"/>
      </w:numPr>
      <w:contextualSpacing/>
    </w:pPr>
  </w:style>
  <w:style w:type="paragraph" w:styleId="ListBullet4">
    <w:name w:val="List Bullet 4"/>
    <w:basedOn w:val="Normal"/>
    <w:uiPriority w:val="99"/>
    <w:semiHidden/>
    <w:unhideWhenUsed/>
    <w:rsid w:val="00CC75DB"/>
    <w:pPr>
      <w:numPr>
        <w:numId w:val="7"/>
      </w:numPr>
      <w:contextualSpacing/>
    </w:pPr>
  </w:style>
  <w:style w:type="paragraph" w:styleId="ListBullet5">
    <w:name w:val="List Bullet 5"/>
    <w:basedOn w:val="Normal"/>
    <w:uiPriority w:val="99"/>
    <w:semiHidden/>
    <w:unhideWhenUsed/>
    <w:rsid w:val="00CC75DB"/>
    <w:pPr>
      <w:numPr>
        <w:numId w:val="8"/>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9"/>
      </w:numPr>
      <w:contextualSpacing/>
    </w:pPr>
  </w:style>
  <w:style w:type="paragraph" w:styleId="ListNumber2">
    <w:name w:val="List Number 2"/>
    <w:basedOn w:val="Normal"/>
    <w:uiPriority w:val="99"/>
    <w:semiHidden/>
    <w:unhideWhenUsed/>
    <w:rsid w:val="00CC75DB"/>
    <w:pPr>
      <w:numPr>
        <w:numId w:val="10"/>
      </w:numPr>
      <w:contextualSpacing/>
    </w:pPr>
  </w:style>
  <w:style w:type="paragraph" w:styleId="ListNumber3">
    <w:name w:val="List Number 3"/>
    <w:basedOn w:val="Normal"/>
    <w:uiPriority w:val="99"/>
    <w:semiHidden/>
    <w:unhideWhenUsed/>
    <w:rsid w:val="00CC75DB"/>
    <w:pPr>
      <w:numPr>
        <w:numId w:val="11"/>
      </w:numPr>
      <w:contextualSpacing/>
    </w:pPr>
  </w:style>
  <w:style w:type="paragraph" w:styleId="ListNumber4">
    <w:name w:val="List Number 4"/>
    <w:basedOn w:val="Normal"/>
    <w:uiPriority w:val="99"/>
    <w:semiHidden/>
    <w:unhideWhenUsed/>
    <w:rsid w:val="00CC75DB"/>
    <w:pPr>
      <w:numPr>
        <w:numId w:val="12"/>
      </w:numPr>
      <w:contextualSpacing/>
    </w:pPr>
  </w:style>
  <w:style w:type="paragraph" w:styleId="ListNumber5">
    <w:name w:val="List Number 5"/>
    <w:basedOn w:val="Normal"/>
    <w:uiPriority w:val="99"/>
    <w:semiHidden/>
    <w:unhideWhenUsed/>
    <w:rsid w:val="00CC75DB"/>
    <w:pPr>
      <w:numPr>
        <w:numId w:val="13"/>
      </w:numPr>
      <w:contextualSpacing/>
    </w:pPr>
  </w:style>
  <w:style w:type="paragraph" w:styleId="ListParagraph">
    <w:name w:val="List Paragraph"/>
    <w:basedOn w:val="Normal"/>
    <w:uiPriority w:val="34"/>
    <w:semiHidden/>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
    <w:name w:val="Smart Hyperlink"/>
    <w:basedOn w:val="DefaultParagraphFont"/>
    <w:uiPriority w:val="99"/>
    <w:semiHidden/>
    <w:unhideWhenUsed/>
    <w:rsid w:val="00CC75DB"/>
    <w:rPr>
      <w:u w:val="dotted"/>
    </w:rPr>
  </w:style>
  <w:style w:type="character" w:styleId="Strong">
    <w:name w:val="Strong"/>
    <w:basedOn w:val="DefaultParagraphFont"/>
    <w:uiPriority w:val="22"/>
    <w:semiHidden/>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customStyle="1" w:styleId="UnresolvedMention">
    <w:name w:val="Unresolved Mention"/>
    <w:basedOn w:val="DefaultParagraphFont"/>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426549">
      <w:bodyDiv w:val="1"/>
      <w:marLeft w:val="0"/>
      <w:marRight w:val="0"/>
      <w:marTop w:val="0"/>
      <w:marBottom w:val="0"/>
      <w:divBdr>
        <w:top w:val="none" w:sz="0" w:space="0" w:color="auto"/>
        <w:left w:val="none" w:sz="0" w:space="0" w:color="auto"/>
        <w:bottom w:val="none" w:sz="0" w:space="0" w:color="auto"/>
        <w:right w:val="none" w:sz="0" w:space="0" w:color="auto"/>
      </w:divBdr>
      <w:divsChild>
        <w:div w:id="1958487290">
          <w:marLeft w:val="0"/>
          <w:marRight w:val="0"/>
          <w:marTop w:val="0"/>
          <w:marBottom w:val="0"/>
          <w:divBdr>
            <w:top w:val="none" w:sz="0" w:space="0" w:color="auto"/>
            <w:left w:val="none" w:sz="0" w:space="0" w:color="auto"/>
            <w:bottom w:val="none" w:sz="0" w:space="0" w:color="auto"/>
            <w:right w:val="none" w:sz="0" w:space="0" w:color="auto"/>
          </w:divBdr>
          <w:divsChild>
            <w:div w:id="1366446161">
              <w:marLeft w:val="0"/>
              <w:marRight w:val="0"/>
              <w:marTop w:val="0"/>
              <w:marBottom w:val="0"/>
              <w:divBdr>
                <w:top w:val="none" w:sz="0" w:space="0" w:color="auto"/>
                <w:left w:val="none" w:sz="0" w:space="0" w:color="auto"/>
                <w:bottom w:val="none" w:sz="0" w:space="0" w:color="auto"/>
                <w:right w:val="none" w:sz="0" w:space="0" w:color="auto"/>
              </w:divBdr>
            </w:div>
            <w:div w:id="1574507915">
              <w:marLeft w:val="0"/>
              <w:marRight w:val="0"/>
              <w:marTop w:val="0"/>
              <w:marBottom w:val="0"/>
              <w:divBdr>
                <w:top w:val="none" w:sz="0" w:space="0" w:color="auto"/>
                <w:left w:val="none" w:sz="0" w:space="0" w:color="auto"/>
                <w:bottom w:val="none" w:sz="0" w:space="0" w:color="auto"/>
                <w:right w:val="none" w:sz="0" w:space="0" w:color="auto"/>
              </w:divBdr>
            </w:div>
            <w:div w:id="76176828">
              <w:marLeft w:val="0"/>
              <w:marRight w:val="0"/>
              <w:marTop w:val="0"/>
              <w:marBottom w:val="0"/>
              <w:divBdr>
                <w:top w:val="none" w:sz="0" w:space="0" w:color="auto"/>
                <w:left w:val="none" w:sz="0" w:space="0" w:color="auto"/>
                <w:bottom w:val="none" w:sz="0" w:space="0" w:color="auto"/>
                <w:right w:val="none" w:sz="0" w:space="0" w:color="auto"/>
              </w:divBdr>
            </w:div>
            <w:div w:id="585072422">
              <w:marLeft w:val="0"/>
              <w:marRight w:val="0"/>
              <w:marTop w:val="0"/>
              <w:marBottom w:val="0"/>
              <w:divBdr>
                <w:top w:val="none" w:sz="0" w:space="0" w:color="auto"/>
                <w:left w:val="none" w:sz="0" w:space="0" w:color="auto"/>
                <w:bottom w:val="none" w:sz="0" w:space="0" w:color="auto"/>
                <w:right w:val="none" w:sz="0" w:space="0" w:color="auto"/>
              </w:divBdr>
            </w:div>
            <w:div w:id="320819149">
              <w:marLeft w:val="0"/>
              <w:marRight w:val="0"/>
              <w:marTop w:val="0"/>
              <w:marBottom w:val="0"/>
              <w:divBdr>
                <w:top w:val="none" w:sz="0" w:space="0" w:color="auto"/>
                <w:left w:val="none" w:sz="0" w:space="0" w:color="auto"/>
                <w:bottom w:val="none" w:sz="0" w:space="0" w:color="auto"/>
                <w:right w:val="none" w:sz="0" w:space="0" w:color="auto"/>
              </w:divBdr>
            </w:div>
            <w:div w:id="20195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99673">
      <w:bodyDiv w:val="1"/>
      <w:marLeft w:val="0"/>
      <w:marRight w:val="0"/>
      <w:marTop w:val="0"/>
      <w:marBottom w:val="0"/>
      <w:divBdr>
        <w:top w:val="none" w:sz="0" w:space="0" w:color="auto"/>
        <w:left w:val="none" w:sz="0" w:space="0" w:color="auto"/>
        <w:bottom w:val="none" w:sz="0" w:space="0" w:color="auto"/>
        <w:right w:val="none" w:sz="0" w:space="0" w:color="auto"/>
      </w:divBdr>
    </w:div>
    <w:div w:id="713190469">
      <w:bodyDiv w:val="1"/>
      <w:marLeft w:val="0"/>
      <w:marRight w:val="0"/>
      <w:marTop w:val="0"/>
      <w:marBottom w:val="0"/>
      <w:divBdr>
        <w:top w:val="none" w:sz="0" w:space="0" w:color="auto"/>
        <w:left w:val="none" w:sz="0" w:space="0" w:color="auto"/>
        <w:bottom w:val="none" w:sz="0" w:space="0" w:color="auto"/>
        <w:right w:val="none" w:sz="0" w:space="0" w:color="auto"/>
      </w:divBdr>
      <w:divsChild>
        <w:div w:id="149492535">
          <w:marLeft w:val="0"/>
          <w:marRight w:val="0"/>
          <w:marTop w:val="0"/>
          <w:marBottom w:val="0"/>
          <w:divBdr>
            <w:top w:val="none" w:sz="0" w:space="0" w:color="auto"/>
            <w:left w:val="none" w:sz="0" w:space="0" w:color="auto"/>
            <w:bottom w:val="none" w:sz="0" w:space="0" w:color="auto"/>
            <w:right w:val="none" w:sz="0" w:space="0" w:color="auto"/>
          </w:divBdr>
          <w:divsChild>
            <w:div w:id="20744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ntiniketan-higher-secondary-school-pgeu.onrender.com/hom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ritikvarma17"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ritikvarma17.infinityfree.io/log_in.ph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hritikvarma17.github.io/Portfolio-JAVA-PORTIX-Java-Full-Stack/" TargetMode="External"/><Relationship Id="rId4" Type="http://schemas.openxmlformats.org/officeDocument/2006/relationships/webSettings" Target="webSettings.xml"/><Relationship Id="rId9" Type="http://schemas.openxmlformats.org/officeDocument/2006/relationships/hyperlink" Target="https://raw.githubusercontent.com/hritikvarma17/DevTrack/refs/heads/main/DevTrack%20EXE.zip"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56EE6B8693849C6AE288C5593ACDD41"/>
        <w:category>
          <w:name w:val="General"/>
          <w:gallery w:val="placeholder"/>
        </w:category>
        <w:types>
          <w:type w:val="bbPlcHdr"/>
        </w:types>
        <w:behaviors>
          <w:behavior w:val="content"/>
        </w:behaviors>
        <w:guid w:val="{BE9274DA-EE9F-4442-8CDF-906D09F170B1}"/>
      </w:docPartPr>
      <w:docPartBody>
        <w:p w:rsidR="0060218E" w:rsidRDefault="00F9227C">
          <w:pPr>
            <w:pStyle w:val="B56EE6B8693849C6AE288C5593ACDD41"/>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CA5"/>
    <w:rsid w:val="000D4FD3"/>
    <w:rsid w:val="0060218E"/>
    <w:rsid w:val="00792E73"/>
    <w:rsid w:val="00925968"/>
    <w:rsid w:val="00960AE8"/>
    <w:rsid w:val="00A95CA5"/>
    <w:rsid w:val="00D15219"/>
    <w:rsid w:val="00EC03B7"/>
    <w:rsid w:val="00ED6480"/>
    <w:rsid w:val="00F92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6EE6B8693849C6AE288C5593ACDD41">
    <w:name w:val="B56EE6B8693849C6AE288C5593ACDD41"/>
  </w:style>
  <w:style w:type="paragraph" w:customStyle="1" w:styleId="7F8BAC72344F4CD4A0D6EC95389F522B">
    <w:name w:val="7F8BAC72344F4CD4A0D6EC95389F522B"/>
  </w:style>
  <w:style w:type="paragraph" w:customStyle="1" w:styleId="0A63CCE4BF894B8F86EAD024AB8E21F6">
    <w:name w:val="0A63CCE4BF894B8F86EAD024AB8E21F6"/>
  </w:style>
  <w:style w:type="paragraph" w:customStyle="1" w:styleId="632F6DC71B584026998F32AD30DE8A87">
    <w:name w:val="632F6DC71B584026998F32AD30DE8A87"/>
  </w:style>
  <w:style w:type="paragraph" w:customStyle="1" w:styleId="C61C95B77AE146A384B7200F43C8FA49">
    <w:name w:val="C61C95B77AE146A384B7200F43C8FA49"/>
  </w:style>
  <w:style w:type="paragraph" w:customStyle="1" w:styleId="C642F0DBB91548C598B10DB165BEA114">
    <w:name w:val="C642F0DBB91548C598B10DB165BEA114"/>
  </w:style>
  <w:style w:type="paragraph" w:customStyle="1" w:styleId="B5ACE3C1EBFE42E68F6677F1748143F8">
    <w:name w:val="B5ACE3C1EBFE42E68F6677F1748143F8"/>
  </w:style>
  <w:style w:type="paragraph" w:customStyle="1" w:styleId="8F9C84301BD246B4A6505B568628BE99">
    <w:name w:val="8F9C84301BD246B4A6505B568628BE99"/>
  </w:style>
  <w:style w:type="paragraph" w:customStyle="1" w:styleId="5867A0B8F3FF48F0912E870750B15336">
    <w:name w:val="5867A0B8F3FF48F0912E870750B15336"/>
  </w:style>
  <w:style w:type="paragraph" w:customStyle="1" w:styleId="D9C5D43E8A96499381D711C8DD8019AA">
    <w:name w:val="D9C5D43E8A96499381D711C8DD8019AA"/>
  </w:style>
  <w:style w:type="paragraph" w:customStyle="1" w:styleId="7F9FB3613D0D46F191F8BDEFD945B134">
    <w:name w:val="7F9FB3613D0D46F191F8BDEFD945B134"/>
  </w:style>
  <w:style w:type="paragraph" w:customStyle="1" w:styleId="11DD1CF381764283880640B7FE1B1F78">
    <w:name w:val="11DD1CF381764283880640B7FE1B1F78"/>
  </w:style>
  <w:style w:type="paragraph" w:customStyle="1" w:styleId="D9F6A9E507F04F7B917D3096EF74DC31">
    <w:name w:val="D9F6A9E507F04F7B917D3096EF74DC31"/>
  </w:style>
  <w:style w:type="paragraph" w:customStyle="1" w:styleId="683914BE5FC443688B429A9B72125CB5">
    <w:name w:val="683914BE5FC443688B429A9B72125CB5"/>
  </w:style>
  <w:style w:type="paragraph" w:customStyle="1" w:styleId="8E636D06431D49828BD716711168E592">
    <w:name w:val="8E636D06431D49828BD716711168E592"/>
  </w:style>
  <w:style w:type="paragraph" w:customStyle="1" w:styleId="58E0D713A9B0453E86CEB5E80FE25F19">
    <w:name w:val="58E0D713A9B0453E86CEB5E80FE25F19"/>
  </w:style>
  <w:style w:type="paragraph" w:customStyle="1" w:styleId="2E349B9598464991AF1CBE944450F39D">
    <w:name w:val="2E349B9598464991AF1CBE944450F39D"/>
  </w:style>
  <w:style w:type="paragraph" w:customStyle="1" w:styleId="5C65C59BD32F43B99A2C37F4C84E8AE6">
    <w:name w:val="5C65C59BD32F43B99A2C37F4C84E8AE6"/>
  </w:style>
  <w:style w:type="paragraph" w:customStyle="1" w:styleId="342DEC0EBB0B4D2B84D0BF822E9D2B2B">
    <w:name w:val="342DEC0EBB0B4D2B84D0BF822E9D2B2B"/>
  </w:style>
  <w:style w:type="paragraph" w:customStyle="1" w:styleId="857DAA22C53B449B94B3ECBBCFCD0599">
    <w:name w:val="857DAA22C53B449B94B3ECBBCFCD0599"/>
  </w:style>
  <w:style w:type="paragraph" w:customStyle="1" w:styleId="45F2BB69BFAA48509DE5AA0AC8A8ECF6">
    <w:name w:val="45F2BB69BFAA48509DE5AA0AC8A8ECF6"/>
  </w:style>
  <w:style w:type="paragraph" w:customStyle="1" w:styleId="B09FF65550FE4D019FF72117DB13CC63">
    <w:name w:val="B09FF65550FE4D019FF72117DB13CC63"/>
  </w:style>
  <w:style w:type="paragraph" w:customStyle="1" w:styleId="B329A4646A0D413287FA05988C60B2BD">
    <w:name w:val="B329A4646A0D413287FA05988C60B2BD"/>
  </w:style>
  <w:style w:type="paragraph" w:customStyle="1" w:styleId="8422F9CA574A42CC8DAFA33B5DC2CC98">
    <w:name w:val="8422F9CA574A42CC8DAFA33B5DC2CC98"/>
  </w:style>
  <w:style w:type="paragraph" w:customStyle="1" w:styleId="E59C4A37A73D415A9233F2F414CDBD0D">
    <w:name w:val="E59C4A37A73D415A9233F2F414CDBD0D"/>
  </w:style>
  <w:style w:type="paragraph" w:customStyle="1" w:styleId="2E86C6569FFE4B2596637C69665D3003">
    <w:name w:val="2E86C6569FFE4B2596637C69665D3003"/>
  </w:style>
  <w:style w:type="paragraph" w:customStyle="1" w:styleId="B7FA56658021439C911DB4F5869E4C03">
    <w:name w:val="B7FA56658021439C911DB4F5869E4C03"/>
  </w:style>
  <w:style w:type="paragraph" w:customStyle="1" w:styleId="8B4C2B1C209F4F6AB710E61F83D89B96">
    <w:name w:val="8B4C2B1C209F4F6AB710E61F83D89B96"/>
  </w:style>
  <w:style w:type="paragraph" w:customStyle="1" w:styleId="F6E639086C194792AF5BE8D3220930AD">
    <w:name w:val="F6E639086C194792AF5BE8D3220930AD"/>
  </w:style>
  <w:style w:type="paragraph" w:customStyle="1" w:styleId="6C77CF4DB2C54C01A1F0EACB0CBCD92F">
    <w:name w:val="6C77CF4DB2C54C01A1F0EACB0CBCD92F"/>
  </w:style>
  <w:style w:type="paragraph" w:customStyle="1" w:styleId="741A11D312254BBCAB8283498BDB4337">
    <w:name w:val="741A11D312254BBCAB8283498BDB4337"/>
  </w:style>
  <w:style w:type="paragraph" w:customStyle="1" w:styleId="C27C4A98F98746F886A31E3D68999A2E">
    <w:name w:val="C27C4A98F98746F886A31E3D68999A2E"/>
  </w:style>
  <w:style w:type="paragraph" w:customStyle="1" w:styleId="B8A77BFE90D1485CB707F14CB249C486">
    <w:name w:val="B8A77BFE90D1485CB707F14CB249C486"/>
  </w:style>
  <w:style w:type="paragraph" w:customStyle="1" w:styleId="E103ED2965424F8F8C683E091A0CD14F">
    <w:name w:val="E103ED2965424F8F8C683E091A0CD14F"/>
  </w:style>
  <w:style w:type="paragraph" w:customStyle="1" w:styleId="41F182A5F3E64E25A7D092FF1965F288">
    <w:name w:val="41F182A5F3E64E25A7D092FF1965F288"/>
  </w:style>
  <w:style w:type="paragraph" w:customStyle="1" w:styleId="58213E6AAAE34597AC163DA215D772E7">
    <w:name w:val="58213E6AAAE34597AC163DA215D772E7"/>
  </w:style>
  <w:style w:type="paragraph" w:customStyle="1" w:styleId="C74E5BEEB154464C8A43A4E313CABF96">
    <w:name w:val="C74E5BEEB154464C8A43A4E313CABF96"/>
    <w:rsid w:val="00A95CA5"/>
  </w:style>
  <w:style w:type="paragraph" w:customStyle="1" w:styleId="E377681C81F04D25AE878FA37E961815">
    <w:name w:val="E377681C81F04D25AE878FA37E961815"/>
    <w:rsid w:val="00A95CA5"/>
  </w:style>
  <w:style w:type="paragraph" w:customStyle="1" w:styleId="DC1C12D57A304600AEAD7CE311D23F8F">
    <w:name w:val="DC1C12D57A304600AEAD7CE311D23F8F"/>
    <w:rsid w:val="00A95CA5"/>
  </w:style>
  <w:style w:type="paragraph" w:customStyle="1" w:styleId="1F504DB84F1A47A5A92342A090D9B4C9">
    <w:name w:val="1F504DB84F1A47A5A92342A090D9B4C9"/>
    <w:rsid w:val="00A95CA5"/>
  </w:style>
  <w:style w:type="paragraph" w:customStyle="1" w:styleId="F97DD62396554681BBBEFEF10291A2F5">
    <w:name w:val="F97DD62396554681BBBEFEF10291A2F5"/>
    <w:rsid w:val="00A95CA5"/>
  </w:style>
  <w:style w:type="paragraph" w:customStyle="1" w:styleId="B6572DC5B79E41D78FCA998666132185">
    <w:name w:val="B6572DC5B79E41D78FCA998666132185"/>
    <w:rsid w:val="00A95CA5"/>
  </w:style>
  <w:style w:type="paragraph" w:customStyle="1" w:styleId="EA3E35F49FEA49C8BFACD6A03E9913E7">
    <w:name w:val="EA3E35F49FEA49C8BFACD6A03E9913E7"/>
    <w:rsid w:val="00A95CA5"/>
  </w:style>
  <w:style w:type="paragraph" w:customStyle="1" w:styleId="A5B67E728BDB4A7BAA6E1C99194F3361">
    <w:name w:val="A5B67E728BDB4A7BAA6E1C99194F3361"/>
    <w:rsid w:val="00A95CA5"/>
  </w:style>
  <w:style w:type="paragraph" w:customStyle="1" w:styleId="E6C1D7E07B2E4053823C06AEF72E87FB">
    <w:name w:val="E6C1D7E07B2E4053823C06AEF72E87FB"/>
    <w:rsid w:val="00A95CA5"/>
  </w:style>
  <w:style w:type="paragraph" w:customStyle="1" w:styleId="ECFA23A8AE9E49C494BC19610022F608">
    <w:name w:val="ECFA23A8AE9E49C494BC19610022F608"/>
    <w:rsid w:val="00A95CA5"/>
  </w:style>
  <w:style w:type="paragraph" w:customStyle="1" w:styleId="CF4D8B218F3B42389ECDABE92C55C35E">
    <w:name w:val="CF4D8B218F3B42389ECDABE92C55C35E"/>
    <w:rsid w:val="00A95CA5"/>
  </w:style>
  <w:style w:type="paragraph" w:customStyle="1" w:styleId="B9DB383F32F240E39224B7A6320AB64E">
    <w:name w:val="B9DB383F32F240E39224B7A6320AB64E"/>
    <w:rsid w:val="00A95CA5"/>
  </w:style>
  <w:style w:type="paragraph" w:customStyle="1" w:styleId="6EF3A45B89444C92B1E350B2FC87233D">
    <w:name w:val="6EF3A45B89444C92B1E350B2FC87233D"/>
    <w:rsid w:val="00A95CA5"/>
  </w:style>
  <w:style w:type="paragraph" w:customStyle="1" w:styleId="331F86C4E78041E2B769FBD2DCD1BB96">
    <w:name w:val="331F86C4E78041E2B769FBD2DCD1BB96"/>
    <w:rsid w:val="00A95CA5"/>
  </w:style>
  <w:style w:type="paragraph" w:customStyle="1" w:styleId="8C943EE67EAD4AD68B2ED9B5FE7E8EB5">
    <w:name w:val="8C943EE67EAD4AD68B2ED9B5FE7E8EB5"/>
    <w:rsid w:val="00A95CA5"/>
  </w:style>
  <w:style w:type="paragraph" w:customStyle="1" w:styleId="126913766FA24F85AE70A15319DFE287">
    <w:name w:val="126913766FA24F85AE70A15319DFE287"/>
    <w:rsid w:val="00A95C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ATS bold classic resume.dotx</Template>
  <TotalTime>111</TotalTime>
  <Pages>2</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keywords/>
  <dc:description>Hritik Varma</dc:description>
  <cp:lastModifiedBy>Microsoft account</cp:lastModifiedBy>
  <cp:revision>100</cp:revision>
  <dcterms:created xsi:type="dcterms:W3CDTF">2026-10-19T17:46:00Z</dcterms:created>
  <dcterms:modified xsi:type="dcterms:W3CDTF">2026-10-25T02:27:00Z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